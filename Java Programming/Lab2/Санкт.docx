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E8132" w14:textId="77777777" w:rsidR="00D33D92" w:rsidRDefault="0016151D">
      <w:pPr>
        <w:spacing w:after="0" w:line="266" w:lineRule="auto"/>
        <w:ind w:left="2219" w:hanging="1465"/>
      </w:pPr>
      <w:r>
        <w:rPr>
          <w:sz w:val="18"/>
        </w:rPr>
        <w:t xml:space="preserve">Санкт-Петербургский Исследовательский Университет Информационных Технологий Механики и Оптики </w:t>
      </w:r>
      <w:r>
        <w:rPr>
          <w:color w:val="212428"/>
        </w:rPr>
        <w:t xml:space="preserve"> </w:t>
      </w:r>
      <w:r>
        <w:rPr>
          <w:sz w:val="18"/>
        </w:rPr>
        <w:t xml:space="preserve">Факультет Программной Инженерии и Компьютерной Техники </w:t>
      </w:r>
      <w:r>
        <w:rPr>
          <w:color w:val="212428"/>
        </w:rPr>
        <w:t xml:space="preserve"> </w:t>
      </w:r>
    </w:p>
    <w:p w14:paraId="0DFF6569" w14:textId="77777777" w:rsidR="00D33D92" w:rsidRDefault="0016151D">
      <w:pPr>
        <w:spacing w:after="20" w:line="259" w:lineRule="auto"/>
        <w:ind w:left="0" w:firstLine="0"/>
      </w:pPr>
      <w:r>
        <w:rPr>
          <w:sz w:val="20"/>
        </w:rPr>
        <w:t xml:space="preserve"> </w:t>
      </w:r>
      <w:r>
        <w:rPr>
          <w:color w:val="212428"/>
        </w:rPr>
        <w:t xml:space="preserve"> </w:t>
      </w:r>
    </w:p>
    <w:p w14:paraId="19E22591" w14:textId="77777777" w:rsidR="00D33D92" w:rsidRDefault="0016151D">
      <w:pPr>
        <w:spacing w:after="0" w:line="259" w:lineRule="auto"/>
        <w:ind w:left="0" w:firstLine="0"/>
      </w:pPr>
      <w:r>
        <w:rPr>
          <w:sz w:val="19"/>
        </w:rPr>
        <w:t xml:space="preserve"> </w:t>
      </w:r>
      <w:r>
        <w:rPr>
          <w:color w:val="212428"/>
        </w:rPr>
        <w:t xml:space="preserve"> </w:t>
      </w:r>
    </w:p>
    <w:p w14:paraId="13C7FCE7" w14:textId="77777777" w:rsidR="00D33D92" w:rsidRDefault="0016151D" w:rsidP="00840815">
      <w:pPr>
        <w:spacing w:after="0" w:line="259" w:lineRule="auto"/>
        <w:ind w:left="-1502" w:right="-1256" w:firstLine="0"/>
        <w:jc w:val="center"/>
      </w:pPr>
      <w:r>
        <w:rPr>
          <w:noProof/>
        </w:rPr>
        <w:drawing>
          <wp:inline distT="0" distB="0" distL="0" distR="0" wp14:anchorId="6B1377B1" wp14:editId="64E3C28D">
            <wp:extent cx="1516063" cy="6064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6063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D97F" w14:textId="77777777" w:rsidR="00D33D92" w:rsidRDefault="0016151D">
      <w:pPr>
        <w:spacing w:after="7"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31CDC417" w14:textId="77777777" w:rsidR="00D33D92" w:rsidRDefault="0016151D">
      <w:pPr>
        <w:spacing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3DE86FDC" w14:textId="77777777" w:rsidR="00D33D92" w:rsidRDefault="0016151D">
      <w:pPr>
        <w:spacing w:after="7"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19182C08" w14:textId="77777777" w:rsidR="00D33D92" w:rsidRDefault="0016151D">
      <w:pPr>
        <w:spacing w:after="7"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4F5DF1F7" w14:textId="77777777" w:rsidR="00D33D92" w:rsidRDefault="0016151D">
      <w:pPr>
        <w:spacing w:after="7"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6218805F" w14:textId="77777777" w:rsidR="00D33D92" w:rsidRDefault="0016151D">
      <w:pPr>
        <w:spacing w:after="7"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6101AF13" w14:textId="77777777" w:rsidR="00D33D92" w:rsidRDefault="0016151D">
      <w:pPr>
        <w:spacing w:after="7"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18A661B1" w14:textId="77777777" w:rsidR="00D33D92" w:rsidRDefault="0016151D">
      <w:pPr>
        <w:spacing w:after="13" w:line="259" w:lineRule="auto"/>
        <w:ind w:left="0" w:firstLine="0"/>
      </w:pPr>
      <w:r>
        <w:rPr>
          <w:sz w:val="22"/>
        </w:rPr>
        <w:t xml:space="preserve"> </w:t>
      </w:r>
      <w:r>
        <w:rPr>
          <w:color w:val="212428"/>
        </w:rPr>
        <w:t xml:space="preserve"> </w:t>
      </w:r>
    </w:p>
    <w:p w14:paraId="41FE8B75" w14:textId="77777777" w:rsidR="00D33D92" w:rsidRPr="00866430" w:rsidRDefault="0016151D">
      <w:pPr>
        <w:spacing w:after="117" w:line="259" w:lineRule="auto"/>
        <w:ind w:left="0" w:firstLine="0"/>
        <w:rPr>
          <w:lang w:val="ru-RU"/>
        </w:rPr>
      </w:pPr>
      <w:r>
        <w:rPr>
          <w:sz w:val="25"/>
        </w:rPr>
        <w:t xml:space="preserve"> </w:t>
      </w:r>
      <w:r>
        <w:rPr>
          <w:color w:val="212428"/>
        </w:rPr>
        <w:t xml:space="preserve"> </w:t>
      </w:r>
    </w:p>
    <w:p w14:paraId="5D38DE45" w14:textId="18FA55E8" w:rsidR="00D33D92" w:rsidRPr="00502F23" w:rsidRDefault="0016151D" w:rsidP="00840815">
      <w:pPr>
        <w:spacing w:after="164" w:line="259" w:lineRule="auto"/>
        <w:ind w:left="-1491" w:right="-1256"/>
        <w:jc w:val="center"/>
        <w:rPr>
          <w:lang w:val="ru-RU"/>
        </w:rPr>
      </w:pPr>
      <w:r>
        <w:rPr>
          <w:sz w:val="30"/>
        </w:rPr>
        <w:t xml:space="preserve">Вариант № </w:t>
      </w:r>
      <w:r w:rsidR="00502F23" w:rsidRPr="00502F23">
        <w:rPr>
          <w:sz w:val="30"/>
          <w:szCs w:val="30"/>
        </w:rPr>
        <w:t>311512</w:t>
      </w:r>
    </w:p>
    <w:p w14:paraId="69B3E3F1" w14:textId="7E437ADD" w:rsidR="00840815" w:rsidRDefault="0016151D" w:rsidP="00840815">
      <w:pPr>
        <w:spacing w:after="23" w:line="363" w:lineRule="auto"/>
        <w:ind w:left="-1502" w:right="-1256" w:firstLine="0"/>
        <w:jc w:val="center"/>
        <w:rPr>
          <w:sz w:val="30"/>
        </w:rPr>
      </w:pPr>
      <w:r>
        <w:rPr>
          <w:sz w:val="30"/>
        </w:rPr>
        <w:t>Лабораторная работа №</w:t>
      </w:r>
      <w:r w:rsidR="00502F23">
        <w:rPr>
          <w:sz w:val="30"/>
          <w:lang w:val="ru-RU"/>
        </w:rPr>
        <w:t>2</w:t>
      </w:r>
      <w:r>
        <w:rPr>
          <w:sz w:val="30"/>
        </w:rPr>
        <w:t xml:space="preserve"> </w:t>
      </w:r>
    </w:p>
    <w:p w14:paraId="353C7D74" w14:textId="77777777" w:rsidR="00D33D92" w:rsidRDefault="0016151D" w:rsidP="00840815">
      <w:pPr>
        <w:spacing w:after="23" w:line="363" w:lineRule="auto"/>
        <w:ind w:left="-1502" w:right="-1256" w:firstLine="0"/>
        <w:jc w:val="center"/>
      </w:pPr>
      <w:r>
        <w:rPr>
          <w:sz w:val="30"/>
        </w:rPr>
        <w:t>по дисциплине</w:t>
      </w:r>
      <w:r>
        <w:rPr>
          <w:color w:val="212428"/>
        </w:rPr>
        <w:t xml:space="preserve"> </w:t>
      </w:r>
    </w:p>
    <w:p w14:paraId="6CA58A01" w14:textId="6492ACCB" w:rsidR="00D33D92" w:rsidRPr="00076C8F" w:rsidRDefault="00502F23" w:rsidP="00840815">
      <w:pPr>
        <w:spacing w:after="0" w:line="259" w:lineRule="auto"/>
        <w:ind w:left="-1502" w:right="-1256" w:firstLine="0"/>
        <w:jc w:val="center"/>
        <w:rPr>
          <w:lang w:val="ru-RU"/>
        </w:rPr>
      </w:pPr>
      <w:r>
        <w:rPr>
          <w:sz w:val="32"/>
          <w:lang w:val="ru-RU"/>
        </w:rPr>
        <w:t>Программирование</w:t>
      </w:r>
    </w:p>
    <w:p w14:paraId="25AC316A" w14:textId="77777777" w:rsidR="00D33D92" w:rsidRDefault="0016151D">
      <w:pPr>
        <w:spacing w:after="0" w:line="259" w:lineRule="auto"/>
        <w:ind w:left="0" w:firstLine="0"/>
      </w:pPr>
      <w:r>
        <w:rPr>
          <w:sz w:val="34"/>
        </w:rPr>
        <w:t xml:space="preserve"> </w:t>
      </w:r>
      <w:r>
        <w:rPr>
          <w:color w:val="212428"/>
        </w:rPr>
        <w:t xml:space="preserve"> </w:t>
      </w:r>
    </w:p>
    <w:p w14:paraId="59F07C4F" w14:textId="77777777" w:rsidR="00D33D92" w:rsidRDefault="0016151D">
      <w:pPr>
        <w:spacing w:after="0" w:line="259" w:lineRule="auto"/>
        <w:ind w:left="0" w:firstLine="0"/>
      </w:pPr>
      <w:r>
        <w:rPr>
          <w:sz w:val="34"/>
        </w:rPr>
        <w:t xml:space="preserve"> </w:t>
      </w:r>
      <w:r>
        <w:rPr>
          <w:color w:val="212428"/>
        </w:rPr>
        <w:t xml:space="preserve"> </w:t>
      </w:r>
    </w:p>
    <w:p w14:paraId="79DDC381" w14:textId="77777777" w:rsidR="00D33D92" w:rsidRPr="00E8729B" w:rsidRDefault="0016151D">
      <w:pPr>
        <w:spacing w:after="0" w:line="259" w:lineRule="auto"/>
        <w:ind w:left="0" w:firstLine="0"/>
        <w:rPr>
          <w:lang w:val="ru-RU"/>
        </w:rPr>
      </w:pPr>
      <w:r>
        <w:rPr>
          <w:sz w:val="34"/>
        </w:rPr>
        <w:t xml:space="preserve"> </w:t>
      </w:r>
      <w:r>
        <w:rPr>
          <w:color w:val="212428"/>
        </w:rPr>
        <w:t xml:space="preserve"> </w:t>
      </w:r>
    </w:p>
    <w:p w14:paraId="4BA21FC7" w14:textId="77777777" w:rsidR="00D33D92" w:rsidRDefault="0016151D">
      <w:pPr>
        <w:spacing w:after="0" w:line="259" w:lineRule="auto"/>
        <w:ind w:left="0" w:firstLine="0"/>
      </w:pPr>
      <w:r>
        <w:rPr>
          <w:sz w:val="34"/>
        </w:rPr>
        <w:t xml:space="preserve"> </w:t>
      </w:r>
      <w:r>
        <w:rPr>
          <w:color w:val="212428"/>
        </w:rPr>
        <w:t xml:space="preserve"> </w:t>
      </w:r>
    </w:p>
    <w:p w14:paraId="25A9EF22" w14:textId="77777777" w:rsidR="00D33D92" w:rsidRDefault="0016151D">
      <w:pPr>
        <w:spacing w:after="0" w:line="259" w:lineRule="auto"/>
        <w:ind w:left="0" w:firstLine="0"/>
      </w:pPr>
      <w:r>
        <w:rPr>
          <w:sz w:val="34"/>
        </w:rPr>
        <w:t xml:space="preserve"> </w:t>
      </w:r>
      <w:r>
        <w:rPr>
          <w:color w:val="212428"/>
        </w:rPr>
        <w:t xml:space="preserve"> </w:t>
      </w:r>
    </w:p>
    <w:p w14:paraId="0347BD07" w14:textId="77777777" w:rsidR="00D33D92" w:rsidRDefault="0016151D">
      <w:pPr>
        <w:spacing w:after="0" w:line="259" w:lineRule="auto"/>
        <w:ind w:left="0" w:firstLine="0"/>
      </w:pPr>
      <w:r>
        <w:rPr>
          <w:sz w:val="34"/>
        </w:rPr>
        <w:t xml:space="preserve"> </w:t>
      </w:r>
      <w:r>
        <w:rPr>
          <w:sz w:val="35"/>
        </w:rPr>
        <w:t xml:space="preserve"> </w:t>
      </w:r>
      <w:r>
        <w:rPr>
          <w:color w:val="212428"/>
        </w:rPr>
        <w:t xml:space="preserve"> </w:t>
      </w:r>
    </w:p>
    <w:p w14:paraId="722B6891" w14:textId="77777777" w:rsidR="00D33D92" w:rsidRPr="00E8729B" w:rsidRDefault="0016151D" w:rsidP="00E8729B">
      <w:pPr>
        <w:spacing w:after="41" w:line="259" w:lineRule="auto"/>
        <w:ind w:left="6572"/>
        <w:jc w:val="right"/>
        <w:rPr>
          <w:lang w:val="ru-RU"/>
        </w:rPr>
      </w:pPr>
      <w:r>
        <w:rPr>
          <w:sz w:val="28"/>
        </w:rPr>
        <w:t>Выполнил</w:t>
      </w:r>
      <w:r w:rsidR="00E8729B" w:rsidRPr="00E8729B">
        <w:rPr>
          <w:sz w:val="28"/>
          <w:lang w:val="ru-RU"/>
        </w:rPr>
        <w:t>:</w:t>
      </w:r>
    </w:p>
    <w:p w14:paraId="06577745" w14:textId="77777777" w:rsidR="00E8729B" w:rsidRDefault="0016151D" w:rsidP="00840815">
      <w:pPr>
        <w:spacing w:after="41" w:line="259" w:lineRule="auto"/>
        <w:ind w:left="6379"/>
        <w:jc w:val="right"/>
        <w:rPr>
          <w:sz w:val="28"/>
          <w:lang w:val="ru-RU"/>
        </w:rPr>
      </w:pPr>
      <w:r>
        <w:rPr>
          <w:sz w:val="28"/>
        </w:rPr>
        <w:t>Большаков</w:t>
      </w:r>
      <w:r w:rsidR="00840815">
        <w:rPr>
          <w:lang w:val="ru-RU"/>
        </w:rPr>
        <w:t xml:space="preserve"> </w:t>
      </w:r>
      <w:r>
        <w:rPr>
          <w:sz w:val="28"/>
        </w:rPr>
        <w:t xml:space="preserve">Владислав </w:t>
      </w:r>
      <w:r w:rsidR="00E8729B">
        <w:rPr>
          <w:sz w:val="28"/>
          <w:lang w:val="ru-RU"/>
        </w:rPr>
        <w:t>Сергеевич</w:t>
      </w:r>
    </w:p>
    <w:p w14:paraId="64874E62" w14:textId="77777777" w:rsidR="00D33D92" w:rsidRPr="00E8729B" w:rsidRDefault="0016151D" w:rsidP="00E8729B">
      <w:pPr>
        <w:spacing w:after="41" w:line="259" w:lineRule="auto"/>
        <w:ind w:left="6572" w:hanging="10"/>
        <w:jc w:val="right"/>
        <w:rPr>
          <w:lang w:val="ru-RU"/>
        </w:rPr>
      </w:pPr>
      <w:r>
        <w:rPr>
          <w:sz w:val="28"/>
        </w:rPr>
        <w:t>562210</w:t>
      </w:r>
    </w:p>
    <w:p w14:paraId="35D6E7E9" w14:textId="77777777" w:rsidR="00D33D92" w:rsidRDefault="0016151D" w:rsidP="00E8729B">
      <w:pPr>
        <w:spacing w:after="80" w:line="259" w:lineRule="auto"/>
        <w:ind w:left="3723" w:firstLine="0"/>
        <w:jc w:val="right"/>
      </w:pPr>
      <w:r>
        <w:rPr>
          <w:sz w:val="28"/>
        </w:rPr>
        <w:t xml:space="preserve"> </w:t>
      </w:r>
      <w:r>
        <w:rPr>
          <w:color w:val="212428"/>
        </w:rPr>
        <w:t xml:space="preserve"> </w:t>
      </w:r>
    </w:p>
    <w:p w14:paraId="108B951D" w14:textId="77777777" w:rsidR="00D33D92" w:rsidRPr="00E8729B" w:rsidRDefault="0016151D" w:rsidP="00E8729B">
      <w:pPr>
        <w:spacing w:after="44" w:line="259" w:lineRule="auto"/>
        <w:ind w:left="4389" w:firstLine="0"/>
        <w:jc w:val="right"/>
        <w:rPr>
          <w:lang w:val="ru-RU"/>
        </w:rPr>
      </w:pPr>
      <w:r>
        <w:rPr>
          <w:sz w:val="28"/>
        </w:rPr>
        <w:t>Группа</w:t>
      </w:r>
      <w:r w:rsidR="00E8729B">
        <w:rPr>
          <w:sz w:val="28"/>
        </w:rPr>
        <w:t>:</w:t>
      </w:r>
      <w:r w:rsidR="00E8729B" w:rsidRPr="00840815">
        <w:rPr>
          <w:lang w:val="ru-RU"/>
        </w:rPr>
        <w:t xml:space="preserve"> </w:t>
      </w:r>
      <w:r>
        <w:rPr>
          <w:sz w:val="28"/>
        </w:rPr>
        <w:t>P3115</w:t>
      </w:r>
    </w:p>
    <w:p w14:paraId="55E4273E" w14:textId="77777777" w:rsidR="00E8729B" w:rsidRPr="00502F23" w:rsidRDefault="00E8729B" w:rsidP="00E8729B">
      <w:pPr>
        <w:spacing w:after="44" w:line="259" w:lineRule="auto"/>
        <w:ind w:left="4389" w:firstLine="0"/>
        <w:jc w:val="right"/>
        <w:rPr>
          <w:lang w:val="ru-RU"/>
        </w:rPr>
      </w:pPr>
    </w:p>
    <w:p w14:paraId="2CC247B9" w14:textId="77777777" w:rsidR="00D33D92" w:rsidRPr="00E8729B" w:rsidRDefault="0016151D" w:rsidP="00E8729B">
      <w:pPr>
        <w:spacing w:after="41" w:line="259" w:lineRule="auto"/>
        <w:ind w:left="6572"/>
        <w:jc w:val="right"/>
        <w:rPr>
          <w:lang w:val="ru-RU"/>
        </w:rPr>
      </w:pPr>
      <w:r>
        <w:rPr>
          <w:sz w:val="28"/>
        </w:rPr>
        <w:t>Преподаватель</w:t>
      </w:r>
      <w:r w:rsidR="00E8729B">
        <w:rPr>
          <w:sz w:val="28"/>
        </w:rPr>
        <w:t>:</w:t>
      </w:r>
    </w:p>
    <w:p w14:paraId="26EDFB10" w14:textId="77777777" w:rsidR="00502F23" w:rsidRDefault="00502F23" w:rsidP="00502F23">
      <w:pPr>
        <w:spacing w:after="13" w:line="259" w:lineRule="auto"/>
        <w:ind w:left="0" w:firstLine="0"/>
        <w:jc w:val="right"/>
        <w:rPr>
          <w:sz w:val="28"/>
          <w:szCs w:val="28"/>
          <w:lang w:val="ru-RU"/>
        </w:rPr>
      </w:pPr>
      <w:r w:rsidRPr="00502F23">
        <w:rPr>
          <w:sz w:val="28"/>
          <w:szCs w:val="28"/>
          <w:lang w:val="ru-RU"/>
        </w:rPr>
        <w:t xml:space="preserve">Наумова Надежда </w:t>
      </w:r>
    </w:p>
    <w:p w14:paraId="79387BBB" w14:textId="62425CC6" w:rsidR="00D33D92" w:rsidRPr="00502F23" w:rsidRDefault="00502F23" w:rsidP="00502F23">
      <w:pPr>
        <w:spacing w:after="13" w:line="259" w:lineRule="auto"/>
        <w:ind w:left="0" w:firstLine="0"/>
        <w:jc w:val="right"/>
        <w:rPr>
          <w:sz w:val="28"/>
          <w:szCs w:val="28"/>
          <w:lang w:val="ru-RU"/>
        </w:rPr>
      </w:pPr>
      <w:r w:rsidRPr="00502F23">
        <w:rPr>
          <w:sz w:val="28"/>
          <w:szCs w:val="28"/>
          <w:lang w:val="ru-RU"/>
        </w:rPr>
        <w:t>Александровна</w:t>
      </w:r>
    </w:p>
    <w:p w14:paraId="06EFB4FD" w14:textId="77777777" w:rsidR="00840815" w:rsidRDefault="00840815" w:rsidP="00840815">
      <w:pPr>
        <w:spacing w:after="0" w:line="259" w:lineRule="auto"/>
        <w:ind w:left="-1418" w:right="-1256" w:firstLine="0"/>
        <w:jc w:val="center"/>
        <w:rPr>
          <w:sz w:val="21"/>
          <w:lang w:val="ru-RU"/>
        </w:rPr>
      </w:pPr>
    </w:p>
    <w:p w14:paraId="34FF11B9" w14:textId="77777777" w:rsidR="009A2A4F" w:rsidRPr="00840815" w:rsidRDefault="0016151D" w:rsidP="00840815">
      <w:pPr>
        <w:spacing w:before="600" w:after="0" w:line="259" w:lineRule="auto"/>
        <w:ind w:left="-1418" w:right="-1259" w:firstLine="0"/>
        <w:jc w:val="center"/>
        <w:rPr>
          <w:lang w:val="ru-RU"/>
        </w:rPr>
      </w:pPr>
      <w:r>
        <w:rPr>
          <w:sz w:val="21"/>
        </w:rPr>
        <w:t>Санкт-Петербург 2026 г.</w:t>
      </w:r>
    </w:p>
    <w:sectPr w:rsidR="009A2A4F" w:rsidRPr="00840815">
      <w:pgSz w:w="11923" w:h="16838"/>
      <w:pgMar w:top="1445" w:right="1256" w:bottom="1509" w:left="15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C2A2F"/>
    <w:multiLevelType w:val="hybridMultilevel"/>
    <w:tmpl w:val="347E1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0682D"/>
    <w:multiLevelType w:val="hybridMultilevel"/>
    <w:tmpl w:val="84202854"/>
    <w:lvl w:ilvl="0" w:tplc="9408865A">
      <w:start w:val="2"/>
      <w:numFmt w:val="decimal"/>
      <w:lvlText w:val="%1.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D42E9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741D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4291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1EE2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AC852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907D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B242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C45AC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B2183B"/>
    <w:multiLevelType w:val="hybridMultilevel"/>
    <w:tmpl w:val="25BAA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00058"/>
    <w:multiLevelType w:val="hybridMultilevel"/>
    <w:tmpl w:val="DF2422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90C31"/>
    <w:multiLevelType w:val="hybridMultilevel"/>
    <w:tmpl w:val="E2206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87542">
    <w:abstractNumId w:val="1"/>
  </w:num>
  <w:num w:numId="2" w16cid:durableId="2009862027">
    <w:abstractNumId w:val="0"/>
  </w:num>
  <w:num w:numId="3" w16cid:durableId="1876843396">
    <w:abstractNumId w:val="2"/>
  </w:num>
  <w:num w:numId="4" w16cid:durableId="1305543225">
    <w:abstractNumId w:val="3"/>
  </w:num>
  <w:num w:numId="5" w16cid:durableId="211624582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attachedTemplate r:id="rId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F23"/>
    <w:rsid w:val="00023C0E"/>
    <w:rsid w:val="00076C8F"/>
    <w:rsid w:val="00090062"/>
    <w:rsid w:val="0016151D"/>
    <w:rsid w:val="001C1A8A"/>
    <w:rsid w:val="0021424D"/>
    <w:rsid w:val="003026E2"/>
    <w:rsid w:val="00310A6C"/>
    <w:rsid w:val="00502F23"/>
    <w:rsid w:val="00672AD2"/>
    <w:rsid w:val="00794B81"/>
    <w:rsid w:val="007C506A"/>
    <w:rsid w:val="007D3A0F"/>
    <w:rsid w:val="007F5307"/>
    <w:rsid w:val="00840815"/>
    <w:rsid w:val="00866430"/>
    <w:rsid w:val="008B7C68"/>
    <w:rsid w:val="009A2A4F"/>
    <w:rsid w:val="00AF51A6"/>
    <w:rsid w:val="00B435F8"/>
    <w:rsid w:val="00CB1342"/>
    <w:rsid w:val="00D3338E"/>
    <w:rsid w:val="00D33D92"/>
    <w:rsid w:val="00DE7BD9"/>
    <w:rsid w:val="00E81078"/>
    <w:rsid w:val="00E8729B"/>
    <w:rsid w:val="00E928F8"/>
    <w:rsid w:val="00EA4ACE"/>
    <w:rsid w:val="00F65E34"/>
    <w:rsid w:val="00F8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F53C95"/>
  <w15:docId w15:val="{C9AEF876-3909-744A-A6CB-290A7212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S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A4F"/>
    <w:pPr>
      <w:spacing w:after="12" w:line="247" w:lineRule="auto"/>
      <w:ind w:left="11" w:hanging="11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E81078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81078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81078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A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F51A6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F51A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90062"/>
    <w:rPr>
      <w:color w:val="96607D" w:themeColor="followedHyperlink"/>
      <w:u w:val="single"/>
    </w:rPr>
  </w:style>
  <w:style w:type="paragraph" w:styleId="a7">
    <w:name w:val="Subtitle"/>
    <w:basedOn w:val="a"/>
    <w:next w:val="a"/>
    <w:link w:val="a8"/>
    <w:uiPriority w:val="11"/>
    <w:qFormat/>
    <w:rsid w:val="001C1A8A"/>
    <w:pPr>
      <w:numPr>
        <w:ilvl w:val="1"/>
      </w:numPr>
      <w:spacing w:after="160" w:line="278" w:lineRule="auto"/>
      <w:ind w:left="11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1C1A8A"/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table" w:styleId="a9">
    <w:name w:val="Table Grid"/>
    <w:basedOn w:val="a1"/>
    <w:uiPriority w:val="39"/>
    <w:rsid w:val="001C1A8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8107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076C8F"/>
    <w:pPr>
      <w:spacing w:before="480" w:line="276" w:lineRule="auto"/>
      <w:ind w:left="0" w:firstLine="0"/>
      <w:outlineLvl w:val="9"/>
    </w:pPr>
    <w:rPr>
      <w:b w:val="0"/>
      <w:bCs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6C8F"/>
    <w:pPr>
      <w:spacing w:before="120" w:after="0"/>
      <w:ind w:left="0"/>
    </w:pPr>
    <w:rPr>
      <w:rFonts w:asciiTheme="minorHAnsi" w:hAnsi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076C8F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076C8F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076C8F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76C8F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76C8F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76C8F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76C8F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76C8F"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ab">
    <w:name w:val="Title"/>
    <w:basedOn w:val="a"/>
    <w:next w:val="a"/>
    <w:link w:val="ac"/>
    <w:uiPriority w:val="10"/>
    <w:qFormat/>
    <w:rsid w:val="00076C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07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81078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81078"/>
    <w:rPr>
      <w:rFonts w:ascii="Times New Roman" w:eastAsiaTheme="majorEastAsia" w:hAnsi="Times New Roman" w:cstheme="maj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lad/Library/Group%20Containers/UBF8T346G9.Office/User%20Content.localized/Templates.localized/for_reports_new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6086FA-7A4F-EA46-90A9-871B759D6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for_reports_new.dotx</Template>
  <TotalTime>2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Vlad</dc:creator>
  <cp:keywords/>
  <cp:lastModifiedBy>Большаков Владислав Сергеевич</cp:lastModifiedBy>
  <cp:revision>1</cp:revision>
  <cp:lastPrinted>2026-09-24T11:40:00Z</cp:lastPrinted>
  <dcterms:created xsi:type="dcterms:W3CDTF">2026-10-28T06:47:00Z</dcterms:created>
  <dcterms:modified xsi:type="dcterms:W3CDTF">2026-10-28T06:49:00Z</dcterms:modified>
</cp:coreProperties>
</file>